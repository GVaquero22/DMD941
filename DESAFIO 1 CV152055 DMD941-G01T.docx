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77E9" w:rsidRDefault="00663842" w:rsidP="00D70D02">
      <w:pPr>
        <w:rPr>
          <w:noProof/>
        </w:rPr>
      </w:pPr>
      <w:r>
        <w:rPr>
          <w:noProof/>
          <w:lang w:val="es-SV" w:eastAsia="es-SV"/>
        </w:rPr>
        <w:drawing>
          <wp:anchor distT="0" distB="0" distL="114300" distR="114300" simplePos="0" relativeHeight="251661312" behindDoc="0" locked="0" layoutInCell="1" allowOverlap="1" wp14:anchorId="36272E7F" wp14:editId="182F97D4">
            <wp:simplePos x="0" y="0"/>
            <wp:positionH relativeFrom="margin">
              <wp:align>right</wp:align>
            </wp:positionH>
            <wp:positionV relativeFrom="paragraph">
              <wp:posOffset>399</wp:posOffset>
            </wp:positionV>
            <wp:extent cx="1571625" cy="16097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scarg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2A7">
        <w:rPr>
          <w:noProof/>
          <w:lang w:val="es-SV" w:eastAsia="es-SV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B170328" wp14:editId="3CE10AA5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28536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4"/>
      </w:tblGrid>
      <w:tr w:rsidR="00D077E9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s-SV" w:eastAsia="es-SV"/>
              </w:rPr>
              <mc:AlternateContent>
                <mc:Choice Requires="wps">
                  <w:drawing>
                    <wp:inline distT="0" distB="0" distL="0" distR="0" wp14:anchorId="20623230" wp14:editId="722C118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63842" w:rsidRPr="00391285" w:rsidRDefault="00391285" w:rsidP="00391285">
                                  <w:pPr>
                                    <w:pStyle w:val="Puesto"/>
                                    <w:spacing w:after="0"/>
                                    <w:rPr>
                                      <w:lang w:val="es-SV" w:bidi="es-ES"/>
                                    </w:rPr>
                                  </w:pPr>
                                  <w:r>
                                    <w:rPr>
                                      <w:lang w:val="es-SV" w:bidi="es-ES"/>
                                    </w:rPr>
                                    <w:t xml:space="preserve">DESAFIO 1 </w:t>
                                  </w:r>
                                  <w:r w:rsidR="00663842" w:rsidRPr="00663842">
                                    <w:rPr>
                                      <w:rFonts w:ascii="Arial" w:eastAsia="Times New Roman" w:hAnsi="Arial" w:cs="Arial"/>
                                      <w:b w:val="0"/>
                                      <w:color w:val="343535"/>
                                      <w:kern w:val="36"/>
                                      <w:sz w:val="48"/>
                                      <w:szCs w:val="48"/>
                                      <w:lang w:val="es-SV" w:eastAsia="es-SV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Times New Roman" w:hAnsi="Arial" w:cs="Arial"/>
                                      <w:b w:val="0"/>
                                      <w:color w:val="343535"/>
                                      <w:kern w:val="36"/>
                                      <w:sz w:val="48"/>
                                      <w:szCs w:val="48"/>
                                      <w:lang w:val="es-SV" w:eastAsia="es-SV"/>
                                    </w:rPr>
                                    <w:t>DMD941-</w:t>
                                  </w:r>
                                  <w:r w:rsidR="00663842" w:rsidRPr="00663842">
                                    <w:rPr>
                                      <w:rFonts w:ascii="Arial" w:eastAsia="Times New Roman" w:hAnsi="Arial" w:cs="Arial"/>
                                      <w:b w:val="0"/>
                                      <w:color w:val="343535"/>
                                      <w:kern w:val="36"/>
                                      <w:sz w:val="48"/>
                                      <w:szCs w:val="48"/>
                                      <w:lang w:val="es-SV" w:eastAsia="es-SV"/>
                                    </w:rPr>
                                    <w:t>G01T</w:t>
                                  </w:r>
                                </w:p>
                                <w:p w:rsidR="00663842" w:rsidRPr="00663842" w:rsidRDefault="00663842" w:rsidP="00D077E9">
                                  <w:pPr>
                                    <w:pStyle w:val="Puesto"/>
                                    <w:spacing w:after="0"/>
                                    <w:rPr>
                                      <w:lang w:val="es-SV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062323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:rsidR="00663842" w:rsidRPr="00391285" w:rsidRDefault="00391285" w:rsidP="00391285">
                            <w:pPr>
                              <w:pStyle w:val="Puesto"/>
                              <w:spacing w:after="0"/>
                              <w:rPr>
                                <w:lang w:val="es-SV" w:bidi="es-ES"/>
                              </w:rPr>
                            </w:pPr>
                            <w:r>
                              <w:rPr>
                                <w:lang w:val="es-SV" w:bidi="es-ES"/>
                              </w:rPr>
                              <w:t xml:space="preserve">DESAFIO 1 </w:t>
                            </w:r>
                            <w:r w:rsidR="00663842" w:rsidRPr="00663842">
                              <w:rPr>
                                <w:rFonts w:ascii="Arial" w:eastAsia="Times New Roman" w:hAnsi="Arial" w:cs="Arial"/>
                                <w:b w:val="0"/>
                                <w:color w:val="343535"/>
                                <w:kern w:val="36"/>
                                <w:sz w:val="48"/>
                                <w:szCs w:val="48"/>
                                <w:lang w:val="es-SV" w:eastAsia="es-SV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Times New Roman" w:hAnsi="Arial" w:cs="Arial"/>
                                <w:b w:val="0"/>
                                <w:color w:val="343535"/>
                                <w:kern w:val="36"/>
                                <w:sz w:val="48"/>
                                <w:szCs w:val="48"/>
                                <w:lang w:val="es-SV" w:eastAsia="es-SV"/>
                              </w:rPr>
                              <w:t>DMD941-</w:t>
                            </w:r>
                            <w:r w:rsidR="00663842" w:rsidRPr="00663842">
                              <w:rPr>
                                <w:rFonts w:ascii="Arial" w:eastAsia="Times New Roman" w:hAnsi="Arial" w:cs="Arial"/>
                                <w:b w:val="0"/>
                                <w:color w:val="343535"/>
                                <w:kern w:val="36"/>
                                <w:sz w:val="48"/>
                                <w:szCs w:val="48"/>
                                <w:lang w:val="es-SV" w:eastAsia="es-SV"/>
                              </w:rPr>
                              <w:t>G01T</w:t>
                            </w:r>
                          </w:p>
                          <w:p w:rsidR="00663842" w:rsidRPr="00663842" w:rsidRDefault="00663842" w:rsidP="00D077E9">
                            <w:pPr>
                              <w:pStyle w:val="Puesto"/>
                              <w:spacing w:after="0"/>
                              <w:rPr>
                                <w:lang w:val="es-SV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</w:rPr>
            </w:pPr>
            <w:r>
              <w:rPr>
                <w:noProof/>
                <w:lang w:val="es-SV" w:eastAsia="es-SV"/>
              </w:rPr>
              <mc:AlternateContent>
                <mc:Choice Requires="wps">
                  <w:drawing>
                    <wp:inline distT="0" distB="0" distL="0" distR="0" wp14:anchorId="1FA99428" wp14:editId="47A57ED9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7F27534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:rsidR="00D077E9" w:rsidRDefault="002D4D73" w:rsidP="00AB02A7">
            <w:pPr>
              <w:rPr>
                <w:noProof/>
              </w:rPr>
            </w:pPr>
            <w:r>
              <w:rPr>
                <w:noProof/>
                <w:lang w:val="es-SV" w:eastAsia="es-SV"/>
              </w:rPr>
              <w:drawing>
                <wp:anchor distT="0" distB="0" distL="114300" distR="114300" simplePos="0" relativeHeight="251662336" behindDoc="0" locked="0" layoutInCell="1" allowOverlap="1" wp14:anchorId="368584DF" wp14:editId="3B472E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45786</wp:posOffset>
                  </wp:positionV>
                  <wp:extent cx="6371590" cy="2767262"/>
                  <wp:effectExtent l="0" t="0" r="0" b="0"/>
                  <wp:wrapSquare wrapText="bothSides"/>
                  <wp:docPr id="1" name="Imagen 1" descr="Data Warehouse: Tipos, Arquitectura y Característica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 Warehouse: Tipos, Arquitectura y Característica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1590" cy="2767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077E9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6F1BE99B411043648E35A4C3A94F3221"/>
              </w:placeholder>
              <w15:appearance w15:val="hidden"/>
            </w:sdtPr>
            <w:sdtEndPr/>
            <w:sdtContent>
              <w:p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F62D44">
                  <w:rPr>
                    <w:rStyle w:val="SubttuloCar"/>
                    <w:b w:val="0"/>
                    <w:noProof/>
                    <w:lang w:bidi="es-ES"/>
                  </w:rPr>
                  <w:t>13 marzo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val="es-SV" w:eastAsia="es-SV"/>
              </w:rPr>
              <mc:AlternateContent>
                <mc:Choice Requires="wps">
                  <w:drawing>
                    <wp:inline distT="0" distB="0" distL="0" distR="0" wp14:anchorId="3405CC7C" wp14:editId="5D82763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06FC8B84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:rsidR="00D077E9" w:rsidRDefault="00FE6CF3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36BD7AF84A584E57B2A2561B0F756AB5"/>
                </w:placeholder>
                <w15:appearance w15:val="hidden"/>
              </w:sdtPr>
              <w:sdtEndPr/>
              <w:sdtContent>
                <w:r w:rsidR="00663842">
                  <w:rPr>
                    <w:noProof/>
                  </w:rPr>
                  <w:t>GERARDO ANTONIO CABEZAS VAQUERO</w:t>
                </w:r>
              </w:sdtContent>
            </w:sdt>
          </w:p>
          <w:p w:rsidR="00D077E9" w:rsidRDefault="00663842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w:t>Carnet: CV152055</w:t>
            </w:r>
          </w:p>
          <w:p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:rsidR="00D077E9" w:rsidRDefault="00AB02A7">
      <w:pPr>
        <w:spacing w:after="200"/>
        <w:rPr>
          <w:noProof/>
        </w:rPr>
      </w:pPr>
      <w:r>
        <w:rPr>
          <w:noProof/>
          <w:lang w:val="es-SV" w:eastAsia="es-SV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730767" wp14:editId="6EEFB5E9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2AB5C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:rsidR="00AB02A7" w:rsidRDefault="00AB02A7" w:rsidP="00DF027C">
      <w:pPr>
        <w:rPr>
          <w:noProof/>
        </w:rPr>
      </w:pPr>
    </w:p>
    <w:p w:rsidR="005E26FA" w:rsidRDefault="005E26FA" w:rsidP="00AB02A7">
      <w:pPr>
        <w:spacing w:after="200"/>
        <w:rPr>
          <w:noProof/>
        </w:rPr>
      </w:pPr>
      <w:r>
        <w:rPr>
          <w:noProof/>
        </w:rPr>
        <w:t>DESARROLLO DEL DESAFIO:</w:t>
      </w:r>
    </w:p>
    <w:p w:rsidR="005E26FA" w:rsidRDefault="005E26FA" w:rsidP="00AB02A7">
      <w:pPr>
        <w:spacing w:after="200"/>
        <w:rPr>
          <w:noProof/>
        </w:rPr>
      </w:pPr>
      <w:r>
        <w:rPr>
          <w:noProof/>
        </w:rPr>
        <w:t>Creación de los proyectos de integration services</w:t>
      </w:r>
      <w:r w:rsidR="00B95B64">
        <w:rPr>
          <w:noProof/>
        </w:rPr>
        <w:t xml:space="preserve"> en visual studio 2019</w:t>
      </w:r>
      <w:r>
        <w:rPr>
          <w:noProof/>
        </w:rPr>
        <w:t>:</w:t>
      </w:r>
    </w:p>
    <w:p w:rsidR="00BD42C1" w:rsidRDefault="00BD42C1" w:rsidP="00AB02A7">
      <w:pPr>
        <w:spacing w:after="200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1D6E4DD6" wp14:editId="31E1EB82">
            <wp:extent cx="6371590" cy="275182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6161" cy="27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73" w:rsidRDefault="002D4D73" w:rsidP="002D4D73">
      <w:pPr>
        <w:pStyle w:val="Default"/>
      </w:pPr>
    </w:p>
    <w:p w:rsidR="002D4D73" w:rsidRDefault="002D4D73" w:rsidP="00B95B64">
      <w:pPr>
        <w:pStyle w:val="Default"/>
        <w:numPr>
          <w:ilvl w:val="0"/>
          <w:numId w:val="1"/>
        </w:numPr>
        <w:jc w:val="both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(40%) </w:t>
      </w:r>
      <w:r>
        <w:rPr>
          <w:sz w:val="23"/>
          <w:szCs w:val="23"/>
        </w:rPr>
        <w:t>El Spa, "</w:t>
      </w:r>
      <w:r>
        <w:rPr>
          <w:b/>
          <w:bCs/>
          <w:sz w:val="23"/>
          <w:szCs w:val="23"/>
        </w:rPr>
        <w:t>Diego</w:t>
      </w:r>
      <w:r>
        <w:rPr>
          <w:sz w:val="23"/>
          <w:szCs w:val="23"/>
        </w:rPr>
        <w:t xml:space="preserve">", necesita segmentar sus clientes, para realizar una campaña de fidelización, y le pide a usted que efectué un análisis de sus tres sucursales, que defina cuantos grupos y que características tienen. </w:t>
      </w:r>
    </w:p>
    <w:p w:rsidR="00B95B64" w:rsidRDefault="00B95B64" w:rsidP="00B95B64">
      <w:pPr>
        <w:pStyle w:val="Default"/>
        <w:jc w:val="both"/>
        <w:rPr>
          <w:b/>
          <w:bCs/>
          <w:sz w:val="23"/>
          <w:szCs w:val="23"/>
        </w:rPr>
      </w:pPr>
    </w:p>
    <w:p w:rsidR="00B95B64" w:rsidRDefault="00B95B64" w:rsidP="00B95B64">
      <w:pPr>
        <w:pStyle w:val="Default"/>
        <w:jc w:val="both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Proyecto para la extracción de la información hacia SQL Server:</w:t>
      </w:r>
    </w:p>
    <w:p w:rsidR="00B95B64" w:rsidRPr="00B95B64" w:rsidRDefault="00B95B64" w:rsidP="00B95B64">
      <w:pPr>
        <w:pStyle w:val="Default"/>
        <w:jc w:val="both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 </w:t>
      </w:r>
    </w:p>
    <w:p w:rsidR="00F62D44" w:rsidRDefault="00F62D44" w:rsidP="002D4D73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5115EB1C" wp14:editId="36427EAE">
            <wp:extent cx="6371590" cy="126238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D44" w:rsidRPr="00B95B64" w:rsidRDefault="00F62D44" w:rsidP="002D4D73">
      <w:pPr>
        <w:spacing w:after="200"/>
        <w:jc w:val="both"/>
        <w:rPr>
          <w:rFonts w:ascii="Calibri" w:eastAsiaTheme="minorHAnsi" w:hAnsi="Calibri" w:cs="Calibri"/>
          <w:bCs/>
          <w:color w:val="000000"/>
          <w:sz w:val="23"/>
          <w:szCs w:val="23"/>
          <w:lang w:val="es-SV"/>
        </w:rPr>
      </w:pPr>
      <w:r w:rsidRPr="00B95B64">
        <w:rPr>
          <w:rFonts w:ascii="Calibri" w:eastAsiaTheme="minorHAnsi" w:hAnsi="Calibri" w:cs="Calibri"/>
          <w:bCs/>
          <w:color w:val="000000"/>
          <w:sz w:val="23"/>
          <w:szCs w:val="23"/>
          <w:lang w:val="es-SV"/>
        </w:rPr>
        <w:t xml:space="preserve">Aquí se hace la insercion de la información en SQL Server </w:t>
      </w:r>
    </w:p>
    <w:p w:rsidR="002D4D73" w:rsidRDefault="00F62D44" w:rsidP="002D4D73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23BD1C80" wp14:editId="17EB63C7">
            <wp:extent cx="6371590" cy="1714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25" w:rsidRDefault="00780025" w:rsidP="002D4D73">
      <w:pPr>
        <w:spacing w:after="200"/>
        <w:jc w:val="both"/>
        <w:rPr>
          <w:noProof/>
        </w:rPr>
      </w:pPr>
    </w:p>
    <w:p w:rsidR="00F62D44" w:rsidRDefault="00F62D44" w:rsidP="002D4D73">
      <w:pPr>
        <w:spacing w:after="200"/>
        <w:jc w:val="both"/>
        <w:rPr>
          <w:noProof/>
        </w:rPr>
      </w:pPr>
      <w:r>
        <w:rPr>
          <w:noProof/>
        </w:rPr>
        <w:lastRenderedPageBreak/>
        <w:t>QUERYS:</w:t>
      </w:r>
    </w:p>
    <w:p w:rsidR="00780025" w:rsidRDefault="00B95B64" w:rsidP="00780025">
      <w:pPr>
        <w:pStyle w:val="Default"/>
        <w:jc w:val="center"/>
      </w:pPr>
      <w:r>
        <w:rPr>
          <w:noProof/>
          <w:lang w:eastAsia="es-SV"/>
        </w:rPr>
        <w:drawing>
          <wp:inline distT="0" distB="0" distL="0" distR="0" wp14:anchorId="585E0933" wp14:editId="72123966">
            <wp:extent cx="5477773" cy="2329446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9097" cy="233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25" w:rsidRDefault="00780025" w:rsidP="002D4D73">
      <w:pPr>
        <w:pStyle w:val="Default"/>
      </w:pPr>
    </w:p>
    <w:p w:rsidR="00780025" w:rsidRDefault="00780025" w:rsidP="002D4D73">
      <w:pPr>
        <w:pStyle w:val="Default"/>
      </w:pPr>
      <w:r>
        <w:t>Resultado por sucursal:</w:t>
      </w:r>
    </w:p>
    <w:p w:rsidR="00780025" w:rsidRDefault="00780025" w:rsidP="002D4D73">
      <w:pPr>
        <w:pStyle w:val="Default"/>
      </w:pPr>
    </w:p>
    <w:p w:rsidR="00780025" w:rsidRDefault="00780025" w:rsidP="00780025">
      <w:pPr>
        <w:pStyle w:val="Default"/>
        <w:jc w:val="center"/>
      </w:pPr>
      <w:r>
        <w:rPr>
          <w:noProof/>
          <w:lang w:eastAsia="es-SV"/>
        </w:rPr>
        <w:drawing>
          <wp:inline distT="0" distB="0" distL="0" distR="0" wp14:anchorId="34CA929E" wp14:editId="4FC33F48">
            <wp:extent cx="4373592" cy="2146048"/>
            <wp:effectExtent l="0" t="0" r="8255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7697" cy="21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64" w:rsidRDefault="00B95B64" w:rsidP="002D4D73">
      <w:pPr>
        <w:pStyle w:val="Default"/>
      </w:pPr>
    </w:p>
    <w:p w:rsidR="00B95B64" w:rsidRDefault="00B95B64" w:rsidP="002D4D73">
      <w:pPr>
        <w:pStyle w:val="Default"/>
      </w:pPr>
      <w:r>
        <w:rPr>
          <w:noProof/>
          <w:lang w:eastAsia="es-SV"/>
        </w:rPr>
        <w:drawing>
          <wp:inline distT="0" distB="0" distL="0" distR="0" wp14:anchorId="29297145" wp14:editId="4152848B">
            <wp:extent cx="6371590" cy="1408430"/>
            <wp:effectExtent l="0" t="0" r="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64" w:rsidRDefault="00B95B64" w:rsidP="002D4D73">
      <w:pPr>
        <w:pStyle w:val="Default"/>
      </w:pPr>
    </w:p>
    <w:p w:rsidR="00780025" w:rsidRDefault="00780025" w:rsidP="002D4D73">
      <w:pPr>
        <w:pStyle w:val="Default"/>
      </w:pPr>
      <w:r>
        <w:t xml:space="preserve">Resultado de </w:t>
      </w:r>
      <w:proofErr w:type="spellStart"/>
      <w:r>
        <w:t>query</w:t>
      </w:r>
      <w:proofErr w:type="spellEnd"/>
      <w:r>
        <w:t xml:space="preserve"> por sucursal:</w:t>
      </w:r>
    </w:p>
    <w:p w:rsidR="00780025" w:rsidRDefault="00780025" w:rsidP="002D4D73">
      <w:pPr>
        <w:pStyle w:val="Default"/>
      </w:pPr>
      <w:r>
        <w:rPr>
          <w:noProof/>
          <w:lang w:eastAsia="es-SV"/>
        </w:rPr>
        <w:drawing>
          <wp:inline distT="0" distB="0" distL="0" distR="0" wp14:anchorId="1A7AB710" wp14:editId="4067BEDF">
            <wp:extent cx="5055079" cy="1401558"/>
            <wp:effectExtent l="0" t="0" r="0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811" cy="140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25" w:rsidRDefault="00780025" w:rsidP="002D4D73">
      <w:pPr>
        <w:pStyle w:val="Default"/>
      </w:pPr>
    </w:p>
    <w:p w:rsidR="00B95B64" w:rsidRDefault="00B95B64" w:rsidP="002D4D73">
      <w:pPr>
        <w:pStyle w:val="Default"/>
      </w:pPr>
      <w:r>
        <w:rPr>
          <w:noProof/>
          <w:lang w:eastAsia="es-SV"/>
        </w:rPr>
        <w:lastRenderedPageBreak/>
        <w:drawing>
          <wp:inline distT="0" distB="0" distL="0" distR="0" wp14:anchorId="22B49B48" wp14:editId="617B7425">
            <wp:extent cx="6371590" cy="1611630"/>
            <wp:effectExtent l="0" t="0" r="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25" w:rsidRDefault="00780025" w:rsidP="002D4D73">
      <w:pPr>
        <w:pStyle w:val="Default"/>
      </w:pPr>
    </w:p>
    <w:p w:rsidR="00780025" w:rsidRDefault="00780025" w:rsidP="002D4D73">
      <w:pPr>
        <w:pStyle w:val="Default"/>
      </w:pPr>
      <w:r>
        <w:t>Resultado de Query:</w:t>
      </w:r>
    </w:p>
    <w:p w:rsidR="00780025" w:rsidRDefault="00780025" w:rsidP="00780025">
      <w:pPr>
        <w:pStyle w:val="Default"/>
        <w:jc w:val="center"/>
      </w:pPr>
      <w:r>
        <w:rPr>
          <w:noProof/>
          <w:lang w:eastAsia="es-SV"/>
        </w:rPr>
        <w:drawing>
          <wp:inline distT="0" distB="0" distL="0" distR="0" wp14:anchorId="4E66D619" wp14:editId="51FBEE93">
            <wp:extent cx="3495675" cy="49244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25" w:rsidRDefault="00780025" w:rsidP="00780025">
      <w:pPr>
        <w:pStyle w:val="Default"/>
        <w:jc w:val="center"/>
      </w:pPr>
      <w:r>
        <w:rPr>
          <w:noProof/>
          <w:lang w:eastAsia="es-SV"/>
        </w:rPr>
        <w:drawing>
          <wp:inline distT="0" distB="0" distL="0" distR="0" wp14:anchorId="65FEC1E4" wp14:editId="4F955387">
            <wp:extent cx="3276600" cy="4095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25" w:rsidRDefault="00780025" w:rsidP="00780025">
      <w:pPr>
        <w:pStyle w:val="Default"/>
        <w:jc w:val="center"/>
      </w:pPr>
    </w:p>
    <w:p w:rsidR="00780025" w:rsidRDefault="00780025" w:rsidP="00780025">
      <w:pPr>
        <w:pStyle w:val="Default"/>
        <w:jc w:val="center"/>
      </w:pPr>
    </w:p>
    <w:p w:rsidR="00780025" w:rsidRDefault="00780025" w:rsidP="00780025">
      <w:pPr>
        <w:pStyle w:val="Default"/>
        <w:jc w:val="center"/>
      </w:pPr>
    </w:p>
    <w:p w:rsidR="00780025" w:rsidRDefault="00780025" w:rsidP="00780025">
      <w:pPr>
        <w:pStyle w:val="Default"/>
        <w:jc w:val="center"/>
      </w:pPr>
    </w:p>
    <w:p w:rsidR="00B95B64" w:rsidRDefault="00B95B64" w:rsidP="002D4D73">
      <w:pPr>
        <w:pStyle w:val="Default"/>
      </w:pPr>
    </w:p>
    <w:p w:rsidR="00B95B64" w:rsidRDefault="00B95B64" w:rsidP="002D4D73">
      <w:pPr>
        <w:pStyle w:val="Default"/>
      </w:pPr>
      <w:r>
        <w:rPr>
          <w:noProof/>
          <w:lang w:eastAsia="es-SV"/>
        </w:rPr>
        <w:lastRenderedPageBreak/>
        <w:drawing>
          <wp:inline distT="0" distB="0" distL="0" distR="0" wp14:anchorId="29541DEF" wp14:editId="71BAF18D">
            <wp:extent cx="6371590" cy="97091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64" w:rsidRDefault="00B95B64" w:rsidP="002D4D73">
      <w:pPr>
        <w:pStyle w:val="Default"/>
      </w:pPr>
    </w:p>
    <w:p w:rsidR="00780025" w:rsidRDefault="00780025" w:rsidP="002D4D73">
      <w:pPr>
        <w:pStyle w:val="Default"/>
      </w:pPr>
      <w:r>
        <w:t>Resultado de Query:</w:t>
      </w:r>
    </w:p>
    <w:p w:rsidR="00780025" w:rsidRDefault="00780025" w:rsidP="00780025">
      <w:pPr>
        <w:pStyle w:val="Default"/>
        <w:jc w:val="center"/>
      </w:pPr>
      <w:r>
        <w:rPr>
          <w:noProof/>
          <w:lang w:eastAsia="es-SV"/>
        </w:rPr>
        <w:drawing>
          <wp:inline distT="0" distB="0" distL="0" distR="0" wp14:anchorId="4AEEA527" wp14:editId="75C32785">
            <wp:extent cx="2815987" cy="3174521"/>
            <wp:effectExtent l="0" t="0" r="3810" b="698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7989" cy="317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64" w:rsidRDefault="00B95B64" w:rsidP="002D4D73">
      <w:pPr>
        <w:pStyle w:val="Default"/>
      </w:pPr>
    </w:p>
    <w:p w:rsidR="00B95B64" w:rsidRDefault="00B95B64" w:rsidP="002D4D73">
      <w:pPr>
        <w:pStyle w:val="Default"/>
      </w:pPr>
    </w:p>
    <w:p w:rsidR="00B95B64" w:rsidRDefault="00B95B64" w:rsidP="002D4D73">
      <w:pPr>
        <w:pStyle w:val="Default"/>
      </w:pPr>
    </w:p>
    <w:p w:rsidR="00B95B64" w:rsidRDefault="00B95B64" w:rsidP="002D4D73">
      <w:pPr>
        <w:pStyle w:val="Default"/>
      </w:pPr>
    </w:p>
    <w:p w:rsidR="002D4D73" w:rsidRDefault="002D4D73" w:rsidP="002D4D73">
      <w:pPr>
        <w:pStyle w:val="Default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2. </w:t>
      </w:r>
      <w:r>
        <w:rPr>
          <w:b/>
          <w:bCs/>
          <w:sz w:val="23"/>
          <w:szCs w:val="23"/>
        </w:rPr>
        <w:t xml:space="preserve">(40%) </w:t>
      </w:r>
      <w:r>
        <w:rPr>
          <w:sz w:val="23"/>
          <w:szCs w:val="23"/>
        </w:rPr>
        <w:t>La Floristería "</w:t>
      </w:r>
      <w:r>
        <w:rPr>
          <w:b/>
          <w:bCs/>
          <w:sz w:val="23"/>
          <w:szCs w:val="23"/>
        </w:rPr>
        <w:t>Fiorella</w:t>
      </w:r>
      <w:r>
        <w:rPr>
          <w:sz w:val="23"/>
          <w:szCs w:val="23"/>
        </w:rPr>
        <w:t>" quiere saber cómo se compran sus productos, y tiene la data de tres departamentos del país, por lo cual les pide su opinión sobre qué productos sobresalen, que combinaciones son mejores y quieren este estudio por d</w:t>
      </w:r>
      <w:r w:rsidR="002A15A7">
        <w:rPr>
          <w:sz w:val="23"/>
          <w:szCs w:val="23"/>
        </w:rPr>
        <w:t>epartamento y también por país.</w:t>
      </w:r>
    </w:p>
    <w:p w:rsidR="005E26FA" w:rsidRDefault="005E26FA" w:rsidP="002D4D73">
      <w:pPr>
        <w:pStyle w:val="Default"/>
        <w:jc w:val="both"/>
        <w:rPr>
          <w:sz w:val="23"/>
          <w:szCs w:val="23"/>
        </w:rPr>
      </w:pPr>
    </w:p>
    <w:p w:rsidR="002D4D73" w:rsidRDefault="005E26FA" w:rsidP="002D4D73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4621AF54" wp14:editId="0AD2C8CE">
            <wp:extent cx="6371590" cy="1578634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3447" cy="157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73" w:rsidRDefault="005E26FA" w:rsidP="002D4D73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2AB5AB55" wp14:editId="45A62D6E">
            <wp:extent cx="6371590" cy="131984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6932" cy="13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73" w:rsidRDefault="005E26FA" w:rsidP="00E96DE5">
      <w:pPr>
        <w:spacing w:after="200"/>
        <w:jc w:val="both"/>
        <w:rPr>
          <w:noProof/>
        </w:rPr>
      </w:pPr>
      <w:r>
        <w:rPr>
          <w:noProof/>
        </w:rPr>
        <w:lastRenderedPageBreak/>
        <w:t>QUERYS:</w:t>
      </w:r>
    </w:p>
    <w:p w:rsidR="00E96DE5" w:rsidRDefault="00B95B64" w:rsidP="00E96DE5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2DC77FD3" wp14:editId="69982A00">
            <wp:extent cx="5607001" cy="1121434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1754" cy="112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64" w:rsidRPr="00B4017C" w:rsidRDefault="00B95B64" w:rsidP="00E96DE5">
      <w:pPr>
        <w:spacing w:after="200"/>
        <w:jc w:val="both"/>
        <w:rPr>
          <w:noProof/>
          <w:sz w:val="24"/>
        </w:rPr>
      </w:pPr>
      <w:r w:rsidRPr="00B4017C">
        <w:rPr>
          <w:noProof/>
          <w:sz w:val="24"/>
        </w:rPr>
        <w:t>En el siguiente query se determina el total de ventas y el total de no ventas que ha habido por todos los p</w:t>
      </w:r>
      <w:r w:rsidR="00B4017C">
        <w:rPr>
          <w:noProof/>
          <w:sz w:val="24"/>
        </w:rPr>
        <w:t>roductos (Este query es realizado en la tabla SanMiguel):</w:t>
      </w:r>
    </w:p>
    <w:p w:rsidR="00B95B64" w:rsidRDefault="00B95B64" w:rsidP="00A94C65">
      <w:pPr>
        <w:spacing w:after="200"/>
        <w:jc w:val="center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383BFE45" wp14:editId="583F89BC">
            <wp:extent cx="3733908" cy="2053086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3586" cy="20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64" w:rsidRDefault="00B4017C" w:rsidP="00E96DE5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6EF85BAF" wp14:editId="3D1C02FD">
            <wp:extent cx="5115464" cy="67448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9761" cy="68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7C" w:rsidRPr="00B4017C" w:rsidRDefault="00B4017C" w:rsidP="00E96DE5">
      <w:pPr>
        <w:spacing w:after="200"/>
        <w:jc w:val="both"/>
        <w:rPr>
          <w:noProof/>
          <w:sz w:val="24"/>
        </w:rPr>
      </w:pPr>
      <w:r w:rsidRPr="00B4017C">
        <w:rPr>
          <w:noProof/>
          <w:sz w:val="24"/>
        </w:rPr>
        <w:t>Resultado:</w:t>
      </w:r>
    </w:p>
    <w:p w:rsidR="00B4017C" w:rsidRPr="00B4017C" w:rsidRDefault="00B4017C" w:rsidP="00E96DE5">
      <w:pPr>
        <w:spacing w:after="200"/>
        <w:jc w:val="both"/>
        <w:rPr>
          <w:noProof/>
          <w:sz w:val="24"/>
        </w:rPr>
      </w:pPr>
      <w:r w:rsidRPr="00B4017C">
        <w:rPr>
          <w:noProof/>
          <w:sz w:val="24"/>
        </w:rPr>
        <w:t>El primero resultado nos muestra una suma unificada, y el segundo query nos muestra que productos son mas vendidos y cuales son los menos vendidos, asi se puede tomar un plan de venta.</w:t>
      </w:r>
    </w:p>
    <w:p w:rsidR="00B4017C" w:rsidRDefault="00B4017C" w:rsidP="00B4017C">
      <w:pPr>
        <w:spacing w:after="200"/>
        <w:jc w:val="center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614E35F2" wp14:editId="6FE45CC8">
            <wp:extent cx="3687702" cy="2889849"/>
            <wp:effectExtent l="0" t="0" r="8255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7039" cy="28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17C" w:rsidRDefault="00B4017C" w:rsidP="00E96DE5">
      <w:pPr>
        <w:spacing w:after="200"/>
        <w:jc w:val="both"/>
        <w:rPr>
          <w:noProof/>
        </w:rPr>
      </w:pPr>
    </w:p>
    <w:p w:rsidR="00B4017C" w:rsidRDefault="00B4017C" w:rsidP="00E96DE5">
      <w:pPr>
        <w:spacing w:after="200"/>
        <w:jc w:val="both"/>
        <w:rPr>
          <w:noProof/>
        </w:rPr>
      </w:pPr>
      <w:r>
        <w:rPr>
          <w:noProof/>
        </w:rPr>
        <w:t>Se realiza el mismo proceso para las demas sucursales (El Salvador):</w:t>
      </w:r>
    </w:p>
    <w:p w:rsidR="00B4017C" w:rsidRDefault="00B4017C" w:rsidP="00B4017C">
      <w:pPr>
        <w:spacing w:after="200"/>
        <w:jc w:val="center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0081E13B" wp14:editId="4EEE4C4A">
            <wp:extent cx="4143656" cy="2872596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7462" cy="28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64" w:rsidRDefault="00A94C65" w:rsidP="00E96DE5">
      <w:pPr>
        <w:spacing w:after="200"/>
        <w:jc w:val="both"/>
        <w:rPr>
          <w:noProof/>
        </w:rPr>
      </w:pPr>
      <w:r>
        <w:rPr>
          <w:noProof/>
        </w:rPr>
        <w:t>Resultado:</w:t>
      </w:r>
    </w:p>
    <w:p w:rsidR="00A94C65" w:rsidRDefault="00A94C65" w:rsidP="00A94C65">
      <w:pPr>
        <w:spacing w:after="200"/>
        <w:jc w:val="center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70DE65FB" wp14:editId="27B718DB">
            <wp:extent cx="5132717" cy="3694288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34739" cy="369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25" w:rsidRDefault="00780025" w:rsidP="00A94C65">
      <w:pPr>
        <w:spacing w:after="200"/>
        <w:jc w:val="center"/>
        <w:rPr>
          <w:noProof/>
        </w:rPr>
      </w:pPr>
    </w:p>
    <w:p w:rsidR="00780025" w:rsidRDefault="00780025" w:rsidP="00A94C65">
      <w:pPr>
        <w:spacing w:after="200"/>
        <w:jc w:val="center"/>
        <w:rPr>
          <w:noProof/>
        </w:rPr>
      </w:pPr>
    </w:p>
    <w:p w:rsidR="00780025" w:rsidRDefault="00780025" w:rsidP="00A94C65">
      <w:pPr>
        <w:spacing w:after="200"/>
        <w:jc w:val="center"/>
        <w:rPr>
          <w:noProof/>
        </w:rPr>
      </w:pPr>
    </w:p>
    <w:p w:rsidR="00A94C65" w:rsidRDefault="00A94C65" w:rsidP="00A94C65">
      <w:pPr>
        <w:spacing w:after="200"/>
        <w:jc w:val="both"/>
        <w:rPr>
          <w:noProof/>
        </w:rPr>
      </w:pPr>
      <w:r>
        <w:rPr>
          <w:noProof/>
        </w:rPr>
        <w:lastRenderedPageBreak/>
        <w:t>Se realiza el mismo proceso para las demas sucursales (</w:t>
      </w:r>
      <w:r>
        <w:rPr>
          <w:noProof/>
        </w:rPr>
        <w:t>Santa Ana</w:t>
      </w:r>
      <w:r>
        <w:rPr>
          <w:noProof/>
        </w:rPr>
        <w:t>):</w:t>
      </w:r>
    </w:p>
    <w:p w:rsidR="00E96DE5" w:rsidRDefault="00A94C65" w:rsidP="00A94C65">
      <w:pPr>
        <w:spacing w:after="200"/>
        <w:jc w:val="center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1635B526" wp14:editId="50C3A4F8">
            <wp:extent cx="5284945" cy="301061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9588" cy="301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64" w:rsidRDefault="00B95B64" w:rsidP="00E96DE5">
      <w:pPr>
        <w:spacing w:after="200"/>
        <w:jc w:val="both"/>
        <w:rPr>
          <w:noProof/>
        </w:rPr>
      </w:pPr>
    </w:p>
    <w:p w:rsidR="00B95B64" w:rsidRDefault="00B95B64" w:rsidP="00E96DE5">
      <w:pPr>
        <w:spacing w:after="200"/>
        <w:jc w:val="both"/>
        <w:rPr>
          <w:noProof/>
        </w:rPr>
      </w:pPr>
    </w:p>
    <w:p w:rsidR="00B95B64" w:rsidRDefault="00B95B64" w:rsidP="00E96DE5">
      <w:pPr>
        <w:spacing w:after="200"/>
        <w:jc w:val="both"/>
        <w:rPr>
          <w:noProof/>
        </w:rPr>
      </w:pPr>
    </w:p>
    <w:p w:rsidR="00B95B64" w:rsidRDefault="00A94C65" w:rsidP="00E96DE5">
      <w:pPr>
        <w:spacing w:after="200"/>
        <w:jc w:val="both"/>
        <w:rPr>
          <w:noProof/>
        </w:rPr>
      </w:pPr>
      <w:r>
        <w:rPr>
          <w:noProof/>
        </w:rPr>
        <w:t>Resultado:</w:t>
      </w:r>
    </w:p>
    <w:p w:rsidR="00A94C65" w:rsidRDefault="00A94C65" w:rsidP="00A94C65">
      <w:pPr>
        <w:spacing w:after="200"/>
        <w:jc w:val="center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7FDEA1DD" wp14:editId="5B8A161F">
            <wp:extent cx="4662175" cy="3338422"/>
            <wp:effectExtent l="0" t="0" r="508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4770" cy="33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25" w:rsidRDefault="00780025" w:rsidP="00A94C65">
      <w:pPr>
        <w:spacing w:after="200"/>
        <w:jc w:val="center"/>
        <w:rPr>
          <w:noProof/>
        </w:rPr>
      </w:pPr>
    </w:p>
    <w:p w:rsidR="00A94C65" w:rsidRDefault="00A94C65" w:rsidP="00A94C65">
      <w:pPr>
        <w:spacing w:after="200"/>
        <w:jc w:val="both"/>
        <w:rPr>
          <w:noProof/>
        </w:rPr>
      </w:pPr>
      <w:r>
        <w:rPr>
          <w:noProof/>
        </w:rPr>
        <w:lastRenderedPageBreak/>
        <w:t>Resultado Unificado para todas las sucursales para tomar la decisión de una promocion general:</w:t>
      </w:r>
    </w:p>
    <w:p w:rsidR="00B95B64" w:rsidRDefault="00A94C65" w:rsidP="00E96DE5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1E528E20" wp14:editId="614ED727">
            <wp:extent cx="5171773" cy="2717320"/>
            <wp:effectExtent l="0" t="0" r="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6810" cy="271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65" w:rsidRDefault="00780025" w:rsidP="00E96DE5">
      <w:pPr>
        <w:spacing w:after="200"/>
        <w:jc w:val="both"/>
        <w:rPr>
          <w:noProof/>
        </w:rPr>
      </w:pPr>
      <w:r>
        <w:rPr>
          <w:noProof/>
        </w:rPr>
        <w:t>Resultado de Query:</w:t>
      </w:r>
    </w:p>
    <w:p w:rsidR="00A94C65" w:rsidRDefault="00A94C65" w:rsidP="00E96DE5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5FC70CB1" wp14:editId="1EEA934B">
            <wp:extent cx="5571791" cy="3579962"/>
            <wp:effectExtent l="0" t="0" r="0" b="190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4453" cy="35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025" w:rsidRDefault="00780025" w:rsidP="00E96DE5">
      <w:pPr>
        <w:spacing w:after="200"/>
        <w:jc w:val="both"/>
        <w:rPr>
          <w:noProof/>
        </w:rPr>
      </w:pPr>
    </w:p>
    <w:p w:rsidR="00780025" w:rsidRDefault="00780025" w:rsidP="00E96DE5">
      <w:pPr>
        <w:spacing w:after="200"/>
        <w:jc w:val="both"/>
        <w:rPr>
          <w:noProof/>
        </w:rPr>
      </w:pPr>
    </w:p>
    <w:p w:rsidR="00B95B64" w:rsidRDefault="00B95B64" w:rsidP="00E96DE5">
      <w:pPr>
        <w:spacing w:after="200"/>
        <w:jc w:val="both"/>
        <w:rPr>
          <w:noProof/>
        </w:rPr>
      </w:pPr>
    </w:p>
    <w:p w:rsidR="002D4D73" w:rsidRDefault="002D4D73" w:rsidP="002D4D73">
      <w:pPr>
        <w:pStyle w:val="Default"/>
        <w:jc w:val="both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3. </w:t>
      </w:r>
      <w:r>
        <w:rPr>
          <w:b/>
          <w:bCs/>
          <w:sz w:val="23"/>
          <w:szCs w:val="23"/>
        </w:rPr>
        <w:t xml:space="preserve">(20%) </w:t>
      </w:r>
      <w:r>
        <w:rPr>
          <w:sz w:val="23"/>
          <w:szCs w:val="23"/>
        </w:rPr>
        <w:t>La telefonía “</w:t>
      </w:r>
      <w:proofErr w:type="spellStart"/>
      <w:r>
        <w:rPr>
          <w:b/>
          <w:bCs/>
          <w:sz w:val="23"/>
          <w:szCs w:val="23"/>
        </w:rPr>
        <w:t>FioDio</w:t>
      </w:r>
      <w:proofErr w:type="spellEnd"/>
      <w:r>
        <w:rPr>
          <w:sz w:val="23"/>
          <w:szCs w:val="23"/>
        </w:rPr>
        <w:t xml:space="preserve">” solicita realizar un ETL que exporte una base de datos de </w:t>
      </w:r>
      <w:proofErr w:type="spellStart"/>
      <w:r>
        <w:rPr>
          <w:sz w:val="23"/>
          <w:szCs w:val="23"/>
        </w:rPr>
        <w:t>Mysql</w:t>
      </w:r>
      <w:proofErr w:type="spellEnd"/>
      <w:r>
        <w:rPr>
          <w:sz w:val="23"/>
          <w:szCs w:val="23"/>
        </w:rPr>
        <w:t xml:space="preserve"> y SQL Server, al final el destino serán dos archivos de Excel en donde en un archivo estarán los clientes preferenciales y ejecutivos y en el segundo los de gobierno y turista, adicional en los archivos de Excel se deberá crear un campo código de país, que se llenará sustraendo los dos primeros caracteres de código cliente, ver imagen a continuación. </w:t>
      </w:r>
    </w:p>
    <w:p w:rsidR="00963ADF" w:rsidRDefault="00963ADF" w:rsidP="002D4D73">
      <w:pPr>
        <w:pStyle w:val="Default"/>
        <w:jc w:val="both"/>
        <w:rPr>
          <w:sz w:val="23"/>
          <w:szCs w:val="23"/>
        </w:rPr>
      </w:pPr>
    </w:p>
    <w:p w:rsidR="003E23C0" w:rsidRDefault="003E23C0" w:rsidP="002D4D73">
      <w:pPr>
        <w:pStyle w:val="Default"/>
        <w:jc w:val="both"/>
        <w:rPr>
          <w:sz w:val="23"/>
          <w:szCs w:val="23"/>
        </w:rPr>
      </w:pPr>
    </w:p>
    <w:p w:rsidR="003E23C0" w:rsidRPr="003E23C0" w:rsidRDefault="003E23C0" w:rsidP="002D4D73">
      <w:pPr>
        <w:pStyle w:val="Default"/>
        <w:jc w:val="both"/>
        <w:rPr>
          <w:b/>
          <w:sz w:val="23"/>
          <w:szCs w:val="23"/>
        </w:rPr>
      </w:pPr>
      <w:r w:rsidRPr="003E23C0">
        <w:rPr>
          <w:b/>
          <w:sz w:val="23"/>
          <w:szCs w:val="23"/>
        </w:rPr>
        <w:t>SQL SERVER</w:t>
      </w:r>
    </w:p>
    <w:p w:rsidR="002D4D73" w:rsidRDefault="00963ADF" w:rsidP="002D4D73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102608B2" wp14:editId="1E283F87">
            <wp:extent cx="6371590" cy="2501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C0" w:rsidRDefault="003E23C0" w:rsidP="003E23C0">
      <w:pPr>
        <w:pStyle w:val="Default"/>
        <w:jc w:val="both"/>
        <w:rPr>
          <w:b/>
          <w:sz w:val="23"/>
          <w:szCs w:val="23"/>
        </w:rPr>
      </w:pPr>
      <w:proofErr w:type="spellStart"/>
      <w:r w:rsidRPr="003E23C0">
        <w:rPr>
          <w:b/>
          <w:sz w:val="23"/>
          <w:szCs w:val="23"/>
        </w:rPr>
        <w:t>MySQL</w:t>
      </w:r>
      <w:proofErr w:type="spellEnd"/>
    </w:p>
    <w:p w:rsidR="003E23C0" w:rsidRDefault="003E23C0" w:rsidP="003E23C0">
      <w:pPr>
        <w:pStyle w:val="Default"/>
        <w:jc w:val="both"/>
        <w:rPr>
          <w:b/>
          <w:sz w:val="23"/>
          <w:szCs w:val="23"/>
        </w:rPr>
      </w:pPr>
    </w:p>
    <w:p w:rsidR="003E23C0" w:rsidRDefault="003E23C0" w:rsidP="003E23C0">
      <w:pPr>
        <w:pStyle w:val="Default"/>
        <w:jc w:val="both"/>
        <w:rPr>
          <w:b/>
          <w:sz w:val="23"/>
          <w:szCs w:val="23"/>
        </w:rPr>
      </w:pPr>
      <w:r>
        <w:rPr>
          <w:noProof/>
          <w:lang w:eastAsia="es-SV"/>
        </w:rPr>
        <w:drawing>
          <wp:inline distT="0" distB="0" distL="0" distR="0" wp14:anchorId="4D1A5048" wp14:editId="2EC799CE">
            <wp:extent cx="6369724" cy="18151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81826" cy="18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3C0" w:rsidRDefault="003E23C0" w:rsidP="003E23C0">
      <w:pPr>
        <w:pStyle w:val="Default"/>
        <w:jc w:val="both"/>
        <w:rPr>
          <w:b/>
          <w:sz w:val="23"/>
          <w:szCs w:val="23"/>
        </w:rPr>
      </w:pPr>
    </w:p>
    <w:p w:rsidR="003E23C0" w:rsidRDefault="003E23C0" w:rsidP="003E23C0">
      <w:pPr>
        <w:pStyle w:val="Default"/>
        <w:jc w:val="both"/>
        <w:rPr>
          <w:b/>
          <w:sz w:val="23"/>
          <w:szCs w:val="23"/>
        </w:rPr>
      </w:pPr>
      <w:r>
        <w:rPr>
          <w:noProof/>
          <w:lang w:eastAsia="es-SV"/>
        </w:rPr>
        <w:drawing>
          <wp:inline distT="0" distB="0" distL="0" distR="0" wp14:anchorId="41C33D03" wp14:editId="23D459AD">
            <wp:extent cx="6371590" cy="122491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0F5" w:rsidRDefault="005D70F5" w:rsidP="003E23C0">
      <w:pPr>
        <w:pStyle w:val="Default"/>
        <w:jc w:val="both"/>
        <w:rPr>
          <w:b/>
          <w:sz w:val="23"/>
          <w:szCs w:val="23"/>
        </w:rPr>
      </w:pPr>
    </w:p>
    <w:p w:rsidR="00B95B64" w:rsidRDefault="00B95B64" w:rsidP="003E23C0">
      <w:pPr>
        <w:pStyle w:val="Default"/>
        <w:jc w:val="both"/>
        <w:rPr>
          <w:b/>
          <w:sz w:val="23"/>
          <w:szCs w:val="23"/>
        </w:rPr>
      </w:pPr>
    </w:p>
    <w:p w:rsidR="00B95B64" w:rsidRDefault="00B95B64" w:rsidP="003E23C0">
      <w:pPr>
        <w:pStyle w:val="Default"/>
        <w:jc w:val="both"/>
        <w:rPr>
          <w:b/>
          <w:sz w:val="23"/>
          <w:szCs w:val="23"/>
        </w:rPr>
      </w:pPr>
    </w:p>
    <w:p w:rsidR="00B95B64" w:rsidRDefault="00B95B64" w:rsidP="003E23C0">
      <w:pPr>
        <w:pStyle w:val="Default"/>
        <w:jc w:val="both"/>
        <w:rPr>
          <w:b/>
          <w:sz w:val="23"/>
          <w:szCs w:val="23"/>
        </w:rPr>
      </w:pPr>
    </w:p>
    <w:p w:rsidR="00B95B64" w:rsidRDefault="00B95B64" w:rsidP="003E23C0">
      <w:pPr>
        <w:pStyle w:val="Default"/>
        <w:jc w:val="both"/>
        <w:rPr>
          <w:b/>
          <w:sz w:val="23"/>
          <w:szCs w:val="23"/>
        </w:rPr>
      </w:pPr>
    </w:p>
    <w:p w:rsidR="00B95B64" w:rsidRDefault="00B95B64" w:rsidP="003E23C0">
      <w:pPr>
        <w:pStyle w:val="Default"/>
        <w:jc w:val="both"/>
        <w:rPr>
          <w:b/>
          <w:sz w:val="23"/>
          <w:szCs w:val="23"/>
        </w:rPr>
      </w:pPr>
    </w:p>
    <w:p w:rsidR="00B95B64" w:rsidRDefault="00B95B64" w:rsidP="003E23C0">
      <w:pPr>
        <w:pStyle w:val="Default"/>
        <w:jc w:val="both"/>
        <w:rPr>
          <w:b/>
          <w:sz w:val="23"/>
          <w:szCs w:val="23"/>
        </w:rPr>
      </w:pPr>
    </w:p>
    <w:p w:rsidR="005D70F5" w:rsidRDefault="005D70F5" w:rsidP="003E23C0">
      <w:pPr>
        <w:pStyle w:val="Default"/>
        <w:jc w:val="both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 xml:space="preserve">Configurando el origen de datos </w:t>
      </w:r>
      <w:proofErr w:type="spellStart"/>
      <w:r>
        <w:rPr>
          <w:b/>
          <w:sz w:val="23"/>
          <w:szCs w:val="23"/>
        </w:rPr>
        <w:t>MySQL</w:t>
      </w:r>
      <w:proofErr w:type="spellEnd"/>
    </w:p>
    <w:p w:rsidR="005D70F5" w:rsidRDefault="005D70F5" w:rsidP="003E23C0">
      <w:pPr>
        <w:pStyle w:val="Default"/>
        <w:jc w:val="both"/>
        <w:rPr>
          <w:b/>
          <w:sz w:val="23"/>
          <w:szCs w:val="23"/>
        </w:rPr>
      </w:pPr>
      <w:r>
        <w:rPr>
          <w:noProof/>
          <w:lang w:eastAsia="es-SV"/>
        </w:rPr>
        <w:drawing>
          <wp:inline distT="0" distB="0" distL="0" distR="0" wp14:anchorId="21DEA3B8" wp14:editId="62D422AB">
            <wp:extent cx="6371590" cy="2183642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74608" cy="218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E3" w:rsidRDefault="00A86BE3" w:rsidP="003E23C0">
      <w:pPr>
        <w:pStyle w:val="Default"/>
        <w:jc w:val="both"/>
        <w:rPr>
          <w:b/>
          <w:sz w:val="23"/>
          <w:szCs w:val="23"/>
        </w:rPr>
      </w:pPr>
    </w:p>
    <w:p w:rsidR="00A86BE3" w:rsidRDefault="00A86BE3" w:rsidP="003E23C0">
      <w:pPr>
        <w:pStyle w:val="Default"/>
        <w:jc w:val="both"/>
        <w:rPr>
          <w:b/>
          <w:sz w:val="23"/>
          <w:szCs w:val="23"/>
        </w:rPr>
      </w:pPr>
      <w:r>
        <w:rPr>
          <w:b/>
          <w:sz w:val="23"/>
          <w:szCs w:val="23"/>
        </w:rPr>
        <w:t>Creamos una vista en cada origen de datos para que sea más práctica la extracción de datos:</w:t>
      </w:r>
    </w:p>
    <w:p w:rsidR="00A86BE3" w:rsidRDefault="00A86BE3" w:rsidP="003E23C0">
      <w:pPr>
        <w:pStyle w:val="Default"/>
        <w:jc w:val="both"/>
        <w:rPr>
          <w:b/>
          <w:sz w:val="23"/>
          <w:szCs w:val="23"/>
        </w:rPr>
      </w:pPr>
    </w:p>
    <w:p w:rsidR="00A86BE3" w:rsidRDefault="00A86BE3" w:rsidP="003E23C0">
      <w:pPr>
        <w:pStyle w:val="Default"/>
        <w:jc w:val="both"/>
        <w:rPr>
          <w:b/>
          <w:sz w:val="23"/>
          <w:szCs w:val="23"/>
        </w:rPr>
      </w:pPr>
      <w:r>
        <w:rPr>
          <w:noProof/>
          <w:lang w:eastAsia="es-SV"/>
        </w:rPr>
        <w:drawing>
          <wp:inline distT="0" distB="0" distL="0" distR="0" wp14:anchorId="25B1F3B5" wp14:editId="22A1FE84">
            <wp:extent cx="6371590" cy="199263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BE3" w:rsidRDefault="00A86BE3" w:rsidP="003E23C0">
      <w:pPr>
        <w:pStyle w:val="Default"/>
        <w:jc w:val="both"/>
        <w:rPr>
          <w:b/>
          <w:sz w:val="23"/>
          <w:szCs w:val="23"/>
        </w:rPr>
      </w:pPr>
    </w:p>
    <w:p w:rsidR="00A86BE3" w:rsidRPr="003E23C0" w:rsidRDefault="00A86BE3" w:rsidP="003E23C0">
      <w:pPr>
        <w:pStyle w:val="Default"/>
        <w:jc w:val="both"/>
        <w:rPr>
          <w:b/>
          <w:sz w:val="23"/>
          <w:szCs w:val="23"/>
        </w:rPr>
      </w:pPr>
    </w:p>
    <w:p w:rsidR="002D4D73" w:rsidRDefault="00AF26ED" w:rsidP="002D4D73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39ED904C" wp14:editId="6EC4F262">
            <wp:extent cx="6371590" cy="28670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6ED" w:rsidRDefault="00B95B64" w:rsidP="002D4D73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lastRenderedPageBreak/>
        <w:drawing>
          <wp:inline distT="0" distB="0" distL="0" distR="0" wp14:anchorId="6EA9FCAC" wp14:editId="3D560632">
            <wp:extent cx="6371590" cy="34550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64" w:rsidRDefault="00B95B64" w:rsidP="002D4D73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3301C067" wp14:editId="7F0F6CF2">
            <wp:extent cx="6371590" cy="2087245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64" w:rsidRDefault="00B95B64" w:rsidP="002D4D73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drawing>
          <wp:inline distT="0" distB="0" distL="0" distR="0" wp14:anchorId="4CFF367B" wp14:editId="13B8AE78">
            <wp:extent cx="6371590" cy="25806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B64" w:rsidRDefault="00B95B64" w:rsidP="002D4D73">
      <w:pPr>
        <w:spacing w:after="200"/>
        <w:jc w:val="both"/>
        <w:rPr>
          <w:noProof/>
        </w:rPr>
      </w:pPr>
    </w:p>
    <w:p w:rsidR="00B95B64" w:rsidRDefault="00B95B64" w:rsidP="002D4D73">
      <w:pPr>
        <w:spacing w:after="200"/>
        <w:jc w:val="both"/>
        <w:rPr>
          <w:noProof/>
        </w:rPr>
      </w:pPr>
      <w:r>
        <w:rPr>
          <w:noProof/>
          <w:lang w:val="es-SV" w:eastAsia="es-SV"/>
        </w:rPr>
        <w:lastRenderedPageBreak/>
        <w:drawing>
          <wp:inline distT="0" distB="0" distL="0" distR="0" wp14:anchorId="47B2A6FF" wp14:editId="46E3A40A">
            <wp:extent cx="6371590" cy="2606040"/>
            <wp:effectExtent l="0" t="0" r="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EA" w:rsidRDefault="00D632EA" w:rsidP="002D4D73">
      <w:pPr>
        <w:spacing w:after="200"/>
        <w:jc w:val="both"/>
        <w:rPr>
          <w:noProof/>
        </w:rPr>
      </w:pPr>
    </w:p>
    <w:p w:rsidR="00D632EA" w:rsidRDefault="00D632EA" w:rsidP="002D4D73">
      <w:pPr>
        <w:spacing w:after="200"/>
        <w:jc w:val="both"/>
        <w:rPr>
          <w:noProof/>
        </w:rPr>
      </w:pPr>
    </w:p>
    <w:p w:rsidR="00D632EA" w:rsidRDefault="00D632EA" w:rsidP="002D4D73">
      <w:pPr>
        <w:spacing w:after="200"/>
        <w:jc w:val="both"/>
        <w:rPr>
          <w:noProof/>
        </w:rPr>
      </w:pPr>
      <w:r>
        <w:rPr>
          <w:noProof/>
        </w:rPr>
        <w:t>NOTA:</w:t>
      </w:r>
    </w:p>
    <w:p w:rsidR="00D632EA" w:rsidRDefault="00D632EA" w:rsidP="002D4D73">
      <w:pPr>
        <w:spacing w:after="200"/>
        <w:jc w:val="both"/>
        <w:rPr>
          <w:noProof/>
        </w:rPr>
      </w:pPr>
      <w:r>
        <w:rPr>
          <w:noProof/>
        </w:rPr>
        <w:t>PORCENTAJE DE AVANCE DE CASA CASO DEL DESAFIO:</w:t>
      </w:r>
    </w:p>
    <w:p w:rsidR="00D632EA" w:rsidRDefault="00D632EA" w:rsidP="002D4D73">
      <w:pPr>
        <w:spacing w:after="200"/>
        <w:jc w:val="both"/>
        <w:rPr>
          <w:noProof/>
        </w:rPr>
      </w:pPr>
      <w:r>
        <w:rPr>
          <w:noProof/>
        </w:rPr>
        <w:t>EJERCICIOS 1 SPA: Considero que realice un avance casi completo quiza un 90-95% porque pueda ser que no he visto otro tipo de analisis al momento de generar los querys pero considero que saque los mas significativos:</w:t>
      </w:r>
    </w:p>
    <w:p w:rsidR="00D632EA" w:rsidRDefault="00D632EA" w:rsidP="002D4D73">
      <w:pPr>
        <w:spacing w:after="200"/>
        <w:jc w:val="both"/>
        <w:rPr>
          <w:noProof/>
        </w:rPr>
      </w:pPr>
    </w:p>
    <w:p w:rsidR="00D632EA" w:rsidRDefault="00D632EA" w:rsidP="00D632EA">
      <w:pPr>
        <w:spacing w:after="200"/>
        <w:jc w:val="both"/>
        <w:rPr>
          <w:noProof/>
        </w:rPr>
      </w:pPr>
      <w:r>
        <w:rPr>
          <w:noProof/>
        </w:rPr>
        <w:t xml:space="preserve">EJERCICIOS </w:t>
      </w:r>
      <w:r>
        <w:rPr>
          <w:noProof/>
        </w:rPr>
        <w:t>2</w:t>
      </w:r>
      <w:r>
        <w:rPr>
          <w:noProof/>
        </w:rPr>
        <w:t xml:space="preserve"> </w:t>
      </w:r>
      <w:r>
        <w:rPr>
          <w:noProof/>
        </w:rPr>
        <w:t>FIORELLA</w:t>
      </w:r>
      <w:r>
        <w:rPr>
          <w:noProof/>
        </w:rPr>
        <w:t>: Considero que realice un avance casi completo quiza un 90-95% porque pueda ser que no he visto otro tipo de analisis al momento de generar los querys pero considero que saque los mas significativos:</w:t>
      </w:r>
    </w:p>
    <w:p w:rsidR="002D450D" w:rsidRDefault="002D450D" w:rsidP="00D632EA">
      <w:pPr>
        <w:spacing w:after="200"/>
        <w:jc w:val="both"/>
        <w:rPr>
          <w:noProof/>
        </w:rPr>
      </w:pPr>
    </w:p>
    <w:p w:rsidR="002D450D" w:rsidRDefault="002D450D" w:rsidP="002D450D">
      <w:pPr>
        <w:spacing w:after="200"/>
        <w:jc w:val="both"/>
        <w:rPr>
          <w:noProof/>
        </w:rPr>
      </w:pPr>
      <w:r>
        <w:rPr>
          <w:noProof/>
        </w:rPr>
        <w:t xml:space="preserve">EJERCICIOS </w:t>
      </w:r>
      <w:r>
        <w:rPr>
          <w:noProof/>
        </w:rPr>
        <w:t>3</w:t>
      </w:r>
      <w:r>
        <w:rPr>
          <w:noProof/>
        </w:rPr>
        <w:t xml:space="preserve">: Considero que realice </w:t>
      </w:r>
      <w:r>
        <w:rPr>
          <w:noProof/>
        </w:rPr>
        <w:t>UN 100 % del Ejercicio.</w:t>
      </w:r>
      <w:bookmarkStart w:id="0" w:name="_GoBack"/>
      <w:bookmarkEnd w:id="0"/>
    </w:p>
    <w:p w:rsidR="002D450D" w:rsidRDefault="002D450D" w:rsidP="00D632EA">
      <w:pPr>
        <w:spacing w:after="200"/>
        <w:jc w:val="both"/>
        <w:rPr>
          <w:noProof/>
        </w:rPr>
      </w:pPr>
    </w:p>
    <w:p w:rsidR="00D632EA" w:rsidRDefault="00D632EA" w:rsidP="002D4D73">
      <w:pPr>
        <w:spacing w:after="200"/>
        <w:jc w:val="both"/>
        <w:rPr>
          <w:noProof/>
        </w:rPr>
      </w:pPr>
    </w:p>
    <w:p w:rsidR="00D632EA" w:rsidRPr="00D70D02" w:rsidRDefault="00D632EA" w:rsidP="002D4D73">
      <w:pPr>
        <w:spacing w:after="200"/>
        <w:jc w:val="both"/>
        <w:rPr>
          <w:noProof/>
        </w:rPr>
      </w:pPr>
    </w:p>
    <w:sectPr w:rsidR="00D632EA" w:rsidRPr="00D70D02" w:rsidSect="00AB02A7">
      <w:headerReference w:type="default" r:id="rId44"/>
      <w:footerReference w:type="default" r:id="rId45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6CF3" w:rsidRDefault="00FE6CF3">
      <w:r>
        <w:separator/>
      </w:r>
    </w:p>
    <w:p w:rsidR="00FE6CF3" w:rsidRDefault="00FE6CF3"/>
  </w:endnote>
  <w:endnote w:type="continuationSeparator" w:id="0">
    <w:p w:rsidR="00FE6CF3" w:rsidRDefault="00FE6CF3">
      <w:r>
        <w:continuationSeparator/>
      </w:r>
    </w:p>
    <w:p w:rsidR="00FE6CF3" w:rsidRDefault="00FE6C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2D450D">
          <w:rPr>
            <w:noProof/>
            <w:lang w:bidi="es-ES"/>
          </w:rPr>
          <w:t>13</w:t>
        </w:r>
        <w:r>
          <w:rPr>
            <w:noProof/>
            <w:lang w:bidi="es-ES"/>
          </w:rPr>
          <w:fldChar w:fldCharType="end"/>
        </w:r>
      </w:p>
    </w:sdtContent>
  </w:sdt>
  <w:p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6CF3" w:rsidRDefault="00FE6CF3">
      <w:r>
        <w:separator/>
      </w:r>
    </w:p>
    <w:p w:rsidR="00FE6CF3" w:rsidRDefault="00FE6CF3"/>
  </w:footnote>
  <w:footnote w:type="continuationSeparator" w:id="0">
    <w:p w:rsidR="00FE6CF3" w:rsidRDefault="00FE6CF3">
      <w:r>
        <w:continuationSeparator/>
      </w:r>
    </w:p>
    <w:p w:rsidR="00FE6CF3" w:rsidRDefault="00FE6CF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:rsidR="00D077E9" w:rsidRDefault="00D077E9">
          <w:pPr>
            <w:pStyle w:val="Encabezado"/>
            <w:rPr>
              <w:noProof/>
            </w:rPr>
          </w:pPr>
        </w:p>
      </w:tc>
    </w:tr>
  </w:tbl>
  <w:p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F1286F"/>
    <w:multiLevelType w:val="hybridMultilevel"/>
    <w:tmpl w:val="FD2C432C"/>
    <w:lvl w:ilvl="0" w:tplc="4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842"/>
    <w:rsid w:val="0002482E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A15A7"/>
    <w:rsid w:val="002D450D"/>
    <w:rsid w:val="002D4D73"/>
    <w:rsid w:val="002D567A"/>
    <w:rsid w:val="002F51F5"/>
    <w:rsid w:val="00312137"/>
    <w:rsid w:val="00330359"/>
    <w:rsid w:val="0033762F"/>
    <w:rsid w:val="00360494"/>
    <w:rsid w:val="00366C7E"/>
    <w:rsid w:val="00384EA3"/>
    <w:rsid w:val="00391285"/>
    <w:rsid w:val="003A39A1"/>
    <w:rsid w:val="003C2191"/>
    <w:rsid w:val="003D3863"/>
    <w:rsid w:val="003E23C0"/>
    <w:rsid w:val="004110DE"/>
    <w:rsid w:val="0044085A"/>
    <w:rsid w:val="00487A16"/>
    <w:rsid w:val="004B21A5"/>
    <w:rsid w:val="004D2108"/>
    <w:rsid w:val="004E5FEE"/>
    <w:rsid w:val="005037F0"/>
    <w:rsid w:val="00516A86"/>
    <w:rsid w:val="005267EC"/>
    <w:rsid w:val="005275F6"/>
    <w:rsid w:val="00554F44"/>
    <w:rsid w:val="00572102"/>
    <w:rsid w:val="005D70F5"/>
    <w:rsid w:val="005E26FA"/>
    <w:rsid w:val="005F1BB0"/>
    <w:rsid w:val="00653A98"/>
    <w:rsid w:val="00656C4D"/>
    <w:rsid w:val="00663842"/>
    <w:rsid w:val="006E5716"/>
    <w:rsid w:val="007302B3"/>
    <w:rsid w:val="00730733"/>
    <w:rsid w:val="007309A6"/>
    <w:rsid w:val="00730E3A"/>
    <w:rsid w:val="00736AAF"/>
    <w:rsid w:val="00765B2A"/>
    <w:rsid w:val="00766BBD"/>
    <w:rsid w:val="00780025"/>
    <w:rsid w:val="00783A34"/>
    <w:rsid w:val="007C6B52"/>
    <w:rsid w:val="007D16C5"/>
    <w:rsid w:val="00862FE4"/>
    <w:rsid w:val="0086389A"/>
    <w:rsid w:val="0087605E"/>
    <w:rsid w:val="008941AE"/>
    <w:rsid w:val="008B1FEE"/>
    <w:rsid w:val="008F0ADA"/>
    <w:rsid w:val="00903C32"/>
    <w:rsid w:val="00916B16"/>
    <w:rsid w:val="009173B9"/>
    <w:rsid w:val="0092190E"/>
    <w:rsid w:val="0092686E"/>
    <w:rsid w:val="0093335D"/>
    <w:rsid w:val="0093613E"/>
    <w:rsid w:val="00943026"/>
    <w:rsid w:val="00963ADF"/>
    <w:rsid w:val="00966B81"/>
    <w:rsid w:val="00977F79"/>
    <w:rsid w:val="009C7720"/>
    <w:rsid w:val="00A23AFA"/>
    <w:rsid w:val="00A31B3E"/>
    <w:rsid w:val="00A532F3"/>
    <w:rsid w:val="00A5419E"/>
    <w:rsid w:val="00A7018A"/>
    <w:rsid w:val="00A8489E"/>
    <w:rsid w:val="00A86BE3"/>
    <w:rsid w:val="00A94C65"/>
    <w:rsid w:val="00AB02A7"/>
    <w:rsid w:val="00AC29F3"/>
    <w:rsid w:val="00AF26ED"/>
    <w:rsid w:val="00B231E5"/>
    <w:rsid w:val="00B4017C"/>
    <w:rsid w:val="00B95B64"/>
    <w:rsid w:val="00BD42C1"/>
    <w:rsid w:val="00C02B87"/>
    <w:rsid w:val="00C4086D"/>
    <w:rsid w:val="00CA1896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632EA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45546"/>
    <w:rsid w:val="00E620B0"/>
    <w:rsid w:val="00E81B40"/>
    <w:rsid w:val="00E96DE5"/>
    <w:rsid w:val="00ED2309"/>
    <w:rsid w:val="00EF555B"/>
    <w:rsid w:val="00F027BB"/>
    <w:rsid w:val="00F11DCF"/>
    <w:rsid w:val="00F162EA"/>
    <w:rsid w:val="00F52D27"/>
    <w:rsid w:val="00F62D44"/>
    <w:rsid w:val="00F81BC1"/>
    <w:rsid w:val="00F83527"/>
    <w:rsid w:val="00FD583F"/>
    <w:rsid w:val="00FD7488"/>
    <w:rsid w:val="00FE6CF3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7D60C25B-3DBC-4EB9-938F-043358A89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632EA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9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Puesto">
    <w:name w:val="Title"/>
    <w:basedOn w:val="Normal"/>
    <w:link w:val="Puest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customStyle="1" w:styleId="Default">
    <w:name w:val="Default"/>
    <w:rsid w:val="002D4D7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lang w:val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24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lan\AppData\Roaming\Microsoft\Plantilla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F1BE99B411043648E35A4C3A94F32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93F8E1-01A8-45BA-8F6F-76498EFD24C3}"/>
      </w:docPartPr>
      <w:docPartBody>
        <w:p w:rsidR="00517561" w:rsidRDefault="00F41D08">
          <w:pPr>
            <w:pStyle w:val="6F1BE99B411043648E35A4C3A94F3221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agosto 22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36BD7AF84A584E57B2A2561B0F756A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584BF4-C65D-47A2-BDD9-CC51E07D5764}"/>
      </w:docPartPr>
      <w:docPartBody>
        <w:p w:rsidR="00517561" w:rsidRDefault="00F41D08">
          <w:pPr>
            <w:pStyle w:val="36BD7AF84A584E57B2A2561B0F756AB5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D08"/>
    <w:rsid w:val="002E2229"/>
    <w:rsid w:val="00517561"/>
    <w:rsid w:val="005F5FB4"/>
    <w:rsid w:val="00E2715F"/>
    <w:rsid w:val="00E50D6D"/>
    <w:rsid w:val="00F41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SV" w:eastAsia="es-SV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6F1BE99B411043648E35A4C3A94F3221">
    <w:name w:val="6F1BE99B411043648E35A4C3A94F3221"/>
  </w:style>
  <w:style w:type="paragraph" w:customStyle="1" w:styleId="36BD7AF84A584E57B2A2561B0F756AB5">
    <w:name w:val="36BD7AF84A584E57B2A2561B0F756AB5"/>
  </w:style>
  <w:style w:type="paragraph" w:customStyle="1" w:styleId="D5AC703155C741608C0B8E59337CC510">
    <w:name w:val="D5AC703155C741608C0B8E59337CC510"/>
  </w:style>
  <w:style w:type="paragraph" w:customStyle="1" w:styleId="2F14C2815F8745E48224B2448EAE6C4B">
    <w:name w:val="2F14C2815F8745E48224B2448EAE6C4B"/>
  </w:style>
  <w:style w:type="paragraph" w:customStyle="1" w:styleId="2DD672B7C89B44AF93D05C5C1CCB6ECE">
    <w:name w:val="2DD672B7C89B44AF93D05C5C1CCB6ECE"/>
  </w:style>
  <w:style w:type="paragraph" w:customStyle="1" w:styleId="E344FE19FF0D417CACE1994E525A1FD3">
    <w:name w:val="E344FE19FF0D417CACE1994E525A1FD3"/>
  </w:style>
  <w:style w:type="paragraph" w:customStyle="1" w:styleId="89C08B25CF2347499BA5827FCCBAB003">
    <w:name w:val="89C08B25CF2347499BA5827FCCBAB003"/>
  </w:style>
  <w:style w:type="paragraph" w:customStyle="1" w:styleId="5D30AD8086A9441C9CE55FC74D02524E">
    <w:name w:val="5D30AD8086A9441C9CE55FC74D02524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36A0E6-40AC-4518-9435-8EF60E929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</Template>
  <TotalTime>692</TotalTime>
  <Pages>13</Pages>
  <Words>440</Words>
  <Characters>2423</Characters>
  <Application>Microsoft Office Word</Application>
  <DocSecurity>0</DocSecurity>
  <Lines>20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rolandototo@gmail.com</dc:creator>
  <cp:keywords/>
  <cp:lastModifiedBy>rolandototo@gmail.com</cp:lastModifiedBy>
  <cp:revision>21</cp:revision>
  <cp:lastPrinted>2021-08-22T22:51:00Z</cp:lastPrinted>
  <dcterms:created xsi:type="dcterms:W3CDTF">2021-08-22T22:19:00Z</dcterms:created>
  <dcterms:modified xsi:type="dcterms:W3CDTF">2022-03-13T23:40:00Z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